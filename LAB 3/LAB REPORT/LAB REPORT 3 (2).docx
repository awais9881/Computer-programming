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086B20" w:rsidRDefault="00086B20" w14:paraId="7C7BC956" wp14:textId="77777777">
      <w:r>
        <w:t xml:space="preserve">                                                   </w:t>
      </w:r>
    </w:p>
    <w:p xmlns:wp14="http://schemas.microsoft.com/office/word/2010/wordml" w:rsidR="00086B20" w:rsidRDefault="00086B20" w14:paraId="05819909" wp14:textId="77777777">
      <w:r>
        <w:t xml:space="preserve">                                                     </w:t>
      </w:r>
      <w:r>
        <w:rPr>
          <w:noProof/>
        </w:rPr>
        <w:drawing>
          <wp:inline xmlns:wp14="http://schemas.microsoft.com/office/word/2010/wordprocessingDrawing" distT="0" distB="0" distL="0" distR="0" wp14:anchorId="2BFC3290" wp14:editId="7777777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789365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xmlns:wp14="http://schemas.microsoft.com/office/word/2010/wordml" w:rsidR="00086B20" w:rsidRDefault="00086B20" w14:paraId="672A6659" wp14:textId="77777777"/>
    <w:p xmlns:wp14="http://schemas.microsoft.com/office/word/2010/wordml" w:rsidRPr="00086B20" w:rsidR="00086B20" w:rsidRDefault="00086B20" w14:paraId="0A37501D" wp14:textId="77777777">
      <w:pPr>
        <w:rPr>
          <w:sz w:val="32"/>
          <w:szCs w:val="32"/>
        </w:rPr>
      </w:pPr>
    </w:p>
    <w:p xmlns:wp14="http://schemas.microsoft.com/office/word/2010/wordml" w:rsidRPr="00086B20" w:rsidR="00086B20" w:rsidRDefault="00086B20" w14:paraId="74C5A876" wp14:textId="77777777">
      <w:pPr>
        <w:rPr>
          <w:b/>
          <w:bCs/>
          <w:sz w:val="44"/>
          <w:szCs w:val="44"/>
        </w:rPr>
      </w:pPr>
      <w:r w:rsidRPr="00086B20">
        <w:rPr>
          <w:b/>
          <w:bCs/>
          <w:sz w:val="44"/>
          <w:szCs w:val="44"/>
        </w:rPr>
        <w:t xml:space="preserve">          Lab Report – EE-170L Computer Programming (Lab 0</w:t>
      </w:r>
      <w:r w:rsidR="005958A2"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>)</w:t>
      </w:r>
    </w:p>
    <w:p xmlns:wp14="http://schemas.microsoft.com/office/word/2010/wordml" w:rsidR="00086B20" w:rsidRDefault="00086B20" w14:paraId="5DAB6C7B" wp14:textId="77777777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xmlns:wp14="http://schemas.microsoft.com/office/word/2010/wordml" w:rsidR="00086B20" w:rsidTr="5F4663E3" w14:paraId="159280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RDefault="00086B20" w14:paraId="403E6338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RDefault="00086B20" w14:paraId="403C2572" wp14:textId="254487BB">
            <w:pPr>
              <w:rPr>
                <w:sz w:val="44"/>
                <w:szCs w:val="44"/>
              </w:rPr>
            </w:pPr>
            <w:r w:rsidRPr="5F4663E3" w:rsidR="00086B20">
              <w:rPr>
                <w:sz w:val="44"/>
                <w:szCs w:val="44"/>
              </w:rPr>
              <w:t xml:space="preserve"> </w:t>
            </w:r>
            <w:r w:rsidRPr="5F4663E3" w:rsidR="2D073D49">
              <w:rPr>
                <w:sz w:val="44"/>
                <w:szCs w:val="44"/>
              </w:rPr>
              <w:t>M.AWAIS</w:t>
            </w:r>
          </w:p>
        </w:tc>
      </w:tr>
      <w:tr xmlns:wp14="http://schemas.microsoft.com/office/word/2010/wordml" w:rsidR="00086B20" w:rsidTr="5F4663E3" w14:paraId="2DCB00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RDefault="00086B20" w14:paraId="0A970367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P="00086B20" w:rsidRDefault="00086B20" w14:paraId="7E9AF3C7" wp14:textId="2570C87F">
            <w:pPr>
              <w:tabs>
                <w:tab w:val="left" w:pos="1170"/>
              </w:tabs>
              <w:rPr>
                <w:sz w:val="44"/>
                <w:szCs w:val="44"/>
              </w:rPr>
            </w:pPr>
            <w:r w:rsidRPr="5F4663E3" w:rsidR="00086B20">
              <w:rPr>
                <w:sz w:val="44"/>
                <w:szCs w:val="44"/>
              </w:rPr>
              <w:t xml:space="preserve"> 0</w:t>
            </w:r>
            <w:r w:rsidRPr="5F4663E3" w:rsidR="0B02D243">
              <w:rPr>
                <w:sz w:val="44"/>
                <w:szCs w:val="44"/>
              </w:rPr>
              <w:t>732</w:t>
            </w:r>
          </w:p>
        </w:tc>
      </w:tr>
      <w:tr xmlns:wp14="http://schemas.microsoft.com/office/word/2010/wordml" w:rsidR="00086B20" w:rsidTr="5F4663E3" w14:paraId="1D7FE6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RDefault="00086B20" w14:paraId="3421E0A0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RDefault="00086B20" w14:paraId="1A391FED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xmlns:wp14="http://schemas.microsoft.com/office/word/2010/wordml" w:rsidR="00086B20" w:rsidTr="5F4663E3" w14:paraId="53F862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P="00086B20" w:rsidRDefault="00086B20" w14:paraId="0EB85C00" wp14:textId="77777777">
            <w:pPr>
              <w:tabs>
                <w:tab w:val="left" w:pos="1275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RDefault="00086B20" w14:paraId="11AC2739" wp14:textId="327D5C07">
            <w:pPr>
              <w:rPr>
                <w:sz w:val="44"/>
                <w:szCs w:val="44"/>
              </w:rPr>
            </w:pPr>
            <w:r w:rsidRPr="5F4663E3" w:rsidR="00086B20">
              <w:rPr>
                <w:sz w:val="44"/>
                <w:szCs w:val="44"/>
              </w:rPr>
              <w:t xml:space="preserve"> </w:t>
            </w:r>
            <w:r w:rsidRPr="5F4663E3" w:rsidR="005958A2">
              <w:rPr>
                <w:sz w:val="44"/>
                <w:szCs w:val="44"/>
              </w:rPr>
              <w:t xml:space="preserve">3 </w:t>
            </w:r>
            <w:r w:rsidRPr="5F4663E3" w:rsidR="00086B20">
              <w:rPr>
                <w:sz w:val="44"/>
                <w:szCs w:val="44"/>
              </w:rPr>
              <w:t>(</w:t>
            </w:r>
            <w:r w:rsidRPr="5F4663E3" w:rsidR="70DEF711">
              <w:rPr>
                <w:sz w:val="44"/>
                <w:szCs w:val="44"/>
              </w:rPr>
              <w:t>PROGRAMMING</w:t>
            </w:r>
            <w:r w:rsidRPr="5F4663E3" w:rsidR="00086B20">
              <w:rPr>
                <w:sz w:val="44"/>
                <w:szCs w:val="44"/>
              </w:rPr>
              <w:t>)</w:t>
            </w:r>
          </w:p>
        </w:tc>
      </w:tr>
      <w:tr xmlns:wp14="http://schemas.microsoft.com/office/word/2010/wordml" w:rsidR="00086B20" w:rsidTr="5F4663E3" w14:paraId="73608A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RDefault="00086B20" w14:paraId="7B02AFC4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Pr="00086B20" w:rsidR="00086B20" w:rsidRDefault="00086B20" w14:paraId="6A6C8102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xmlns:wp14="http://schemas.microsoft.com/office/word/2010/wordml" w:rsidR="005958A2" w:rsidRDefault="005958A2" w14:paraId="02EB378F" wp14:textId="77777777"/>
    <w:p xmlns:wp14="http://schemas.microsoft.com/office/word/2010/wordml" w:rsidR="005958A2" w:rsidRDefault="005958A2" w14:paraId="6A05A809" wp14:textId="77777777">
      <w:r>
        <w:br w:type="page"/>
      </w:r>
    </w:p>
    <w:p xmlns:wp14="http://schemas.microsoft.com/office/word/2010/wordml" w:rsidRPr="005958A2" w:rsidR="005958A2" w:rsidP="005958A2" w:rsidRDefault="005958A2" w14:paraId="6C956B81" wp14:textId="77777777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1. Objective</w:t>
      </w:r>
    </w:p>
    <w:p xmlns:wp14="http://schemas.microsoft.com/office/word/2010/wordml" w:rsidRPr="005958A2" w:rsidR="005958A2" w:rsidP="5F4663E3" w:rsidRDefault="005958A2" w14:paraId="1C9D3488" wp14:textId="77777777">
      <w:pPr>
        <w:jc w:val="left"/>
        <w:rPr>
          <w:sz w:val="32"/>
          <w:szCs w:val="32"/>
        </w:rPr>
      </w:pPr>
      <w:r w:rsidRPr="5F4663E3" w:rsidR="005958A2">
        <w:rPr>
          <w:sz w:val="32"/>
          <w:szCs w:val="32"/>
        </w:rPr>
        <w:t>The purpose of this lab is to understand and implement:</w:t>
      </w:r>
    </w:p>
    <w:p xmlns:wp14="http://schemas.microsoft.com/office/word/2010/wordml" w:rsidRPr="005958A2" w:rsidR="005958A2" w:rsidP="005958A2" w:rsidRDefault="005958A2" w14:paraId="042B857E" wp14:textId="77777777">
      <w:pPr>
        <w:numPr>
          <w:ilvl w:val="0"/>
          <w:numId w:val="1"/>
        </w:numPr>
        <w:rPr>
          <w:sz w:val="32"/>
          <w:szCs w:val="32"/>
        </w:rPr>
      </w:pPr>
      <w:r w:rsidRPr="005958A2">
        <w:rPr>
          <w:sz w:val="32"/>
          <w:szCs w:val="32"/>
        </w:rPr>
        <w:t>Comparison/Relational Operators</w:t>
      </w:r>
    </w:p>
    <w:p xmlns:wp14="http://schemas.microsoft.com/office/word/2010/wordml" w:rsidRPr="005958A2" w:rsidR="005958A2" w:rsidP="005958A2" w:rsidRDefault="005958A2" w14:paraId="108A1A2B" wp14:textId="77777777">
      <w:pPr>
        <w:numPr>
          <w:ilvl w:val="0"/>
          <w:numId w:val="1"/>
        </w:numPr>
        <w:rPr>
          <w:sz w:val="32"/>
          <w:szCs w:val="32"/>
        </w:rPr>
      </w:pPr>
      <w:r w:rsidRPr="005958A2">
        <w:rPr>
          <w:sz w:val="32"/>
          <w:szCs w:val="32"/>
        </w:rPr>
        <w:t>Logical Operators</w:t>
      </w:r>
    </w:p>
    <w:p xmlns:wp14="http://schemas.microsoft.com/office/word/2010/wordml" w:rsidRPr="005958A2" w:rsidR="005958A2" w:rsidP="005958A2" w:rsidRDefault="005958A2" w14:paraId="59E2ABE4" wp14:textId="77777777">
      <w:pPr>
        <w:numPr>
          <w:ilvl w:val="0"/>
          <w:numId w:val="1"/>
        </w:numPr>
        <w:rPr>
          <w:sz w:val="32"/>
          <w:szCs w:val="32"/>
        </w:rPr>
      </w:pPr>
      <w:r w:rsidRPr="005958A2">
        <w:rPr>
          <w:sz w:val="32"/>
          <w:szCs w:val="32"/>
        </w:rPr>
        <w:t>Decision-making structures (if, if-else, else-if)</w:t>
      </w:r>
    </w:p>
    <w:p xmlns:wp14="http://schemas.microsoft.com/office/word/2010/wordml" w:rsidRPr="005958A2" w:rsidR="005958A2" w:rsidP="005958A2" w:rsidRDefault="005958A2" w14:paraId="050D7E6F" wp14:textId="77777777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2. Theory</w:t>
      </w:r>
    </w:p>
    <w:p xmlns:wp14="http://schemas.microsoft.com/office/word/2010/wordml" w:rsidRPr="005958A2" w:rsidR="005958A2" w:rsidP="005958A2" w:rsidRDefault="005958A2" w14:paraId="121142AB" wp14:textId="77777777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2.1 Relational Operators</w:t>
      </w:r>
    </w:p>
    <w:p xmlns:wp14="http://schemas.microsoft.com/office/word/2010/wordml" w:rsidRPr="005958A2" w:rsidR="005958A2" w:rsidP="005958A2" w:rsidRDefault="005958A2" w14:paraId="1D17F798" wp14:textId="77777777">
      <w:pPr>
        <w:rPr>
          <w:sz w:val="32"/>
          <w:szCs w:val="32"/>
        </w:rPr>
      </w:pPr>
      <w:r w:rsidRPr="005958A2">
        <w:rPr>
          <w:sz w:val="32"/>
          <w:szCs w:val="32"/>
        </w:rPr>
        <w:t xml:space="preserve">Relational operators compare two values and return a </w:t>
      </w:r>
      <w:proofErr w:type="spellStart"/>
      <w:r w:rsidRPr="005958A2">
        <w:rPr>
          <w:sz w:val="32"/>
          <w:szCs w:val="32"/>
        </w:rPr>
        <w:t>boolean</w:t>
      </w:r>
      <w:proofErr w:type="spellEnd"/>
      <w:r w:rsidRPr="005958A2">
        <w:rPr>
          <w:sz w:val="32"/>
          <w:szCs w:val="32"/>
        </w:rPr>
        <w:t xml:space="preserve"> result (true or false).</w:t>
      </w:r>
      <w:r w:rsidRPr="005958A2">
        <w:rPr>
          <w:sz w:val="32"/>
          <w:szCs w:val="32"/>
        </w:rPr>
        <w:br/>
      </w:r>
      <w:r w:rsidRPr="005958A2">
        <w:rPr>
          <w:sz w:val="32"/>
          <w:szCs w:val="32"/>
        </w:rPr>
        <w:t>Examples:</w:t>
      </w:r>
    </w:p>
    <w:p xmlns:wp14="http://schemas.microsoft.com/office/word/2010/wordml" w:rsidRPr="005958A2" w:rsidR="005958A2" w:rsidP="005958A2" w:rsidRDefault="005958A2" w14:paraId="546BBBC1" wp14:textId="77777777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&lt; :</w:t>
      </w:r>
      <w:proofErr w:type="gramEnd"/>
      <w:r w:rsidRPr="005958A2">
        <w:rPr>
          <w:sz w:val="32"/>
          <w:szCs w:val="32"/>
        </w:rPr>
        <w:t xml:space="preserve"> Less than</w:t>
      </w:r>
    </w:p>
    <w:p xmlns:wp14="http://schemas.microsoft.com/office/word/2010/wordml" w:rsidRPr="005958A2" w:rsidR="005958A2" w:rsidP="005958A2" w:rsidRDefault="005958A2" w14:paraId="695A8419" wp14:textId="77777777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&gt; :</w:t>
      </w:r>
      <w:proofErr w:type="gramEnd"/>
      <w:r w:rsidRPr="005958A2">
        <w:rPr>
          <w:sz w:val="32"/>
          <w:szCs w:val="32"/>
        </w:rPr>
        <w:t xml:space="preserve"> Greater than</w:t>
      </w:r>
    </w:p>
    <w:p xmlns:wp14="http://schemas.microsoft.com/office/word/2010/wordml" w:rsidRPr="005958A2" w:rsidR="005958A2" w:rsidP="005958A2" w:rsidRDefault="005958A2" w14:paraId="0E520975" wp14:textId="77777777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&lt;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Less than or equal to</w:t>
      </w:r>
    </w:p>
    <w:p xmlns:wp14="http://schemas.microsoft.com/office/word/2010/wordml" w:rsidRPr="005958A2" w:rsidR="005958A2" w:rsidP="005958A2" w:rsidRDefault="005958A2" w14:paraId="1E38A544" wp14:textId="77777777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&gt;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Greater than or equal to</w:t>
      </w:r>
    </w:p>
    <w:p xmlns:wp14="http://schemas.microsoft.com/office/word/2010/wordml" w:rsidRPr="005958A2" w:rsidR="005958A2" w:rsidP="005958A2" w:rsidRDefault="005958A2" w14:paraId="126557CF" wp14:textId="77777777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=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Equal to</w:t>
      </w:r>
    </w:p>
    <w:p xmlns:wp14="http://schemas.microsoft.com/office/word/2010/wordml" w:rsidRPr="005958A2" w:rsidR="005958A2" w:rsidP="005958A2" w:rsidRDefault="005958A2" w14:paraId="50C10CA0" wp14:textId="77777777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!=</w:t>
      </w:r>
      <w:proofErr w:type="gramEnd"/>
      <w:r w:rsidRPr="005958A2">
        <w:rPr>
          <w:sz w:val="32"/>
          <w:szCs w:val="32"/>
        </w:rPr>
        <w:t xml:space="preserve"> : Not equal to</w:t>
      </w:r>
    </w:p>
    <w:p xmlns:wp14="http://schemas.microsoft.com/office/word/2010/wordml" w:rsidRPr="005958A2" w:rsidR="005958A2" w:rsidP="005958A2" w:rsidRDefault="005958A2" w14:paraId="5F692C92" wp14:textId="77777777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2.2 Logical Operators</w:t>
      </w:r>
    </w:p>
    <w:p xmlns:wp14="http://schemas.microsoft.com/office/word/2010/wordml" w:rsidRPr="005958A2" w:rsidR="005958A2" w:rsidP="005958A2" w:rsidRDefault="005958A2" w14:paraId="06E47BED" wp14:textId="77777777">
      <w:pPr>
        <w:rPr>
          <w:sz w:val="32"/>
          <w:szCs w:val="32"/>
        </w:rPr>
      </w:pPr>
      <w:r w:rsidRPr="005958A2">
        <w:rPr>
          <w:sz w:val="32"/>
          <w:szCs w:val="32"/>
        </w:rPr>
        <w:t>Logical operators combine or negate conditions.</w:t>
      </w:r>
    </w:p>
    <w:p xmlns:wp14="http://schemas.microsoft.com/office/word/2010/wordml" w:rsidRPr="005958A2" w:rsidR="005958A2" w:rsidP="005958A2" w:rsidRDefault="005958A2" w14:paraId="320E1A38" wp14:textId="77777777">
      <w:pPr>
        <w:numPr>
          <w:ilvl w:val="0"/>
          <w:numId w:val="3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! :</w:t>
      </w:r>
      <w:proofErr w:type="gramEnd"/>
      <w:r w:rsidRPr="005958A2">
        <w:rPr>
          <w:sz w:val="32"/>
          <w:szCs w:val="32"/>
        </w:rPr>
        <w:t xml:space="preserve"> NOT</w:t>
      </w:r>
    </w:p>
    <w:p xmlns:wp14="http://schemas.microsoft.com/office/word/2010/wordml" w:rsidRPr="005958A2" w:rsidR="005958A2" w:rsidP="005958A2" w:rsidRDefault="005958A2" w14:paraId="7E615490" wp14:textId="77777777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&amp;</w:t>
      </w:r>
      <w:proofErr w:type="gramStart"/>
      <w:r w:rsidRPr="005958A2">
        <w:rPr>
          <w:sz w:val="32"/>
          <w:szCs w:val="32"/>
        </w:rPr>
        <w:t>&amp; :</w:t>
      </w:r>
      <w:proofErr w:type="gramEnd"/>
      <w:r w:rsidRPr="005958A2">
        <w:rPr>
          <w:sz w:val="32"/>
          <w:szCs w:val="32"/>
        </w:rPr>
        <w:t xml:space="preserve"> AND</w:t>
      </w:r>
    </w:p>
    <w:p xmlns:wp14="http://schemas.microsoft.com/office/word/2010/wordml" w:rsidRPr="005958A2" w:rsidR="005958A2" w:rsidP="005958A2" w:rsidRDefault="005958A2" w14:paraId="0EE320F0" wp14:textId="77777777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|</w:t>
      </w:r>
      <w:proofErr w:type="gramStart"/>
      <w:r w:rsidRPr="005958A2">
        <w:rPr>
          <w:sz w:val="32"/>
          <w:szCs w:val="32"/>
        </w:rPr>
        <w:t>| :</w:t>
      </w:r>
      <w:proofErr w:type="gramEnd"/>
      <w:r w:rsidRPr="005958A2">
        <w:rPr>
          <w:sz w:val="32"/>
          <w:szCs w:val="32"/>
        </w:rPr>
        <w:t xml:space="preserve"> OR</w:t>
      </w:r>
    </w:p>
    <w:p xmlns:wp14="http://schemas.microsoft.com/office/word/2010/wordml" w:rsidRPr="005958A2" w:rsidR="005958A2" w:rsidP="005958A2" w:rsidRDefault="005958A2" w14:paraId="40FFB066" wp14:textId="77777777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2.3 Decision Control Structures</w:t>
      </w:r>
    </w:p>
    <w:p xmlns:wp14="http://schemas.microsoft.com/office/word/2010/wordml" w:rsidRPr="005958A2" w:rsidR="005958A2" w:rsidP="005958A2" w:rsidRDefault="005958A2" w14:paraId="623A76FA" wp14:textId="77777777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 statement</w:t>
      </w:r>
      <w:r w:rsidRPr="005958A2">
        <w:rPr>
          <w:sz w:val="32"/>
          <w:szCs w:val="32"/>
        </w:rPr>
        <w:t>: Executes a block if condition is true.</w:t>
      </w:r>
    </w:p>
    <w:p xmlns:wp14="http://schemas.microsoft.com/office/word/2010/wordml" w:rsidRPr="005958A2" w:rsidR="005958A2" w:rsidP="005958A2" w:rsidRDefault="005958A2" w14:paraId="15C8029D" wp14:textId="77777777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if-else statement</w:t>
      </w:r>
      <w:r w:rsidRPr="005958A2">
        <w:rPr>
          <w:sz w:val="32"/>
          <w:szCs w:val="32"/>
        </w:rPr>
        <w:t>: Executes one block if condition is true, otherwise another block.</w:t>
      </w:r>
    </w:p>
    <w:p xmlns:wp14="http://schemas.microsoft.com/office/word/2010/wordml" w:rsidRPr="005958A2" w:rsidR="005958A2" w:rsidP="005958A2" w:rsidRDefault="005958A2" w14:paraId="328E1A6D" wp14:textId="77777777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else-if statement</w:t>
      </w:r>
      <w:r w:rsidRPr="005958A2">
        <w:rPr>
          <w:sz w:val="32"/>
          <w:szCs w:val="32"/>
        </w:rPr>
        <w:t>: Allows multiple conditions to be checked sequentially.</w:t>
      </w:r>
    </w:p>
    <w:p xmlns:wp14="http://schemas.microsoft.com/office/word/2010/wordml" w:rsidR="005958A2" w:rsidRDefault="005958A2" w14:paraId="5A39BBE3" wp14:textId="77777777">
      <w:pPr>
        <w:rPr>
          <w:b/>
          <w:bCs/>
          <w:sz w:val="48"/>
          <w:szCs w:val="48"/>
        </w:rPr>
      </w:pPr>
    </w:p>
    <w:p xmlns:wp14="http://schemas.microsoft.com/office/word/2010/wordml" w:rsidR="00086B20" w:rsidRDefault="005958A2" w14:paraId="0626644F" wp14:textId="77777777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3. Programs and Results</w:t>
      </w:r>
    </w:p>
    <w:p xmlns:wp14="http://schemas.microsoft.com/office/word/2010/wordml" w:rsidRPr="008A3362" w:rsidR="005958A2" w:rsidRDefault="005958A2" w14:paraId="40AFF955" wp14:textId="77777777">
      <w:pPr>
        <w:rPr>
          <w:b/>
          <w:bCs/>
          <w:sz w:val="40"/>
          <w:szCs w:val="40"/>
        </w:rPr>
      </w:pPr>
      <w:r w:rsidRPr="008A3362">
        <w:rPr>
          <w:b/>
          <w:bCs/>
          <w:sz w:val="40"/>
          <w:szCs w:val="40"/>
        </w:rPr>
        <w:t>Task 1: Comparison Operators</w:t>
      </w:r>
    </w:p>
    <w:p xmlns:wp14="http://schemas.microsoft.com/office/word/2010/wordml" w:rsidR="005958A2" w:rsidRDefault="005958A2" w14:paraId="41C8F396" wp14:textId="77777777">
      <w:pPr>
        <w:rPr>
          <w:b/>
          <w:bCs/>
          <w:sz w:val="32"/>
          <w:szCs w:val="32"/>
        </w:rPr>
      </w:pPr>
    </w:p>
    <w:p xmlns:wp14="http://schemas.microsoft.com/office/word/2010/wordml" w:rsidRPr="005958A2" w:rsidR="005958A2" w:rsidP="005958A2" w:rsidRDefault="005958A2" w14:paraId="6942EB7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5958A2" w:rsidR="005958A2" w:rsidP="005958A2" w:rsidRDefault="005958A2" w14:paraId="4D9D677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5958A2" w:rsidR="005958A2" w:rsidP="005958A2" w:rsidRDefault="005958A2" w14:paraId="72A3D3EC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5958A2" w:rsidR="005958A2" w:rsidP="005958A2" w:rsidRDefault="005958A2" w14:paraId="1FFA1A6B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int main</w:t>
      </w:r>
      <w:r w:rsidR="003456C7">
        <w:rPr>
          <w:b/>
          <w:bCs/>
          <w:color w:val="1F4E79" w:themeColor="accent5" w:themeShade="80"/>
          <w:sz w:val="32"/>
          <w:szCs w:val="32"/>
        </w:rPr>
        <w:t xml:space="preserve"> </w:t>
      </w:r>
      <w:r w:rsidRPr="005958A2">
        <w:rPr>
          <w:b/>
          <w:bCs/>
          <w:color w:val="1F4E79" w:themeColor="accent5" w:themeShade="80"/>
          <w:sz w:val="32"/>
          <w:szCs w:val="32"/>
        </w:rPr>
        <w:t>() {</w:t>
      </w:r>
    </w:p>
    <w:p xmlns:wp14="http://schemas.microsoft.com/office/word/2010/wordml" w:rsidRPr="005958A2" w:rsidR="005958A2" w:rsidP="005958A2" w:rsidRDefault="005958A2" w14:paraId="3F9DABDE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int a, b;</w:t>
      </w:r>
    </w:p>
    <w:p xmlns:wp14="http://schemas.microsoft.com/office/word/2010/wordml" w:rsidRPr="005958A2" w:rsidR="005958A2" w:rsidP="005958A2" w:rsidRDefault="005958A2" w14:paraId="261444E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"Enter two numbers: ";</w:t>
      </w:r>
    </w:p>
    <w:p xmlns:wp14="http://schemas.microsoft.com/office/word/2010/wordml" w:rsidRPr="005958A2" w:rsidR="005958A2" w:rsidP="005958A2" w:rsidRDefault="005958A2" w14:paraId="21DFC3A2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&gt;&gt; a &gt;&gt; b;</w:t>
      </w:r>
    </w:p>
    <w:p xmlns:wp14="http://schemas.microsoft.com/office/word/2010/wordml" w:rsidRPr="005958A2" w:rsidR="005958A2" w:rsidP="005958A2" w:rsidRDefault="005958A2" w14:paraId="0D0B940D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5958A2" w:rsidR="005958A2" w:rsidP="005958A2" w:rsidRDefault="005958A2" w14:paraId="1105469E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if (a == b)</w:t>
      </w:r>
    </w:p>
    <w:p xmlns:wp14="http://schemas.microsoft.com/office/word/2010/wordml" w:rsidRPr="005958A2" w:rsidR="005958A2" w:rsidP="005958A2" w:rsidRDefault="005958A2" w14:paraId="75F6E42B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"Both numbers are equal."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5958A2" w:rsidR="005958A2" w:rsidP="005958A2" w:rsidRDefault="005958A2" w14:paraId="24937A7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 if (a &gt; b)</w:t>
      </w:r>
    </w:p>
    <w:p xmlns:wp14="http://schemas.microsoft.com/office/word/2010/wordml" w:rsidRPr="005958A2" w:rsidR="005958A2" w:rsidP="005958A2" w:rsidRDefault="005958A2" w14:paraId="6A12A0E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greater."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5958A2" w:rsidR="005958A2" w:rsidP="005958A2" w:rsidRDefault="005958A2" w14:paraId="11C2A8B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xmlns:wp14="http://schemas.microsoft.com/office/word/2010/wordml" w:rsidRPr="005958A2" w:rsidR="005958A2" w:rsidP="005958A2" w:rsidRDefault="005958A2" w14:paraId="57BCE3B9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smaller."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5958A2" w:rsidR="005958A2" w:rsidP="005958A2" w:rsidRDefault="005958A2" w14:paraId="0E27B00A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5958A2" w:rsidR="005958A2" w:rsidP="005958A2" w:rsidRDefault="005958A2" w14:paraId="192EAFB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5958A2" w:rsidP="005958A2" w:rsidRDefault="005958A2" w14:paraId="2239F6F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="003456C7" w:rsidP="005958A2" w:rsidRDefault="003456C7" w14:paraId="60061E4C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="003456C7" w:rsidP="005958A2" w:rsidRDefault="003456C7" w14:paraId="1EA06E21" wp14:textId="77777777">
      <w:pPr>
        <w:rPr>
          <w:b/>
          <w:bCs/>
          <w:color w:val="0D0D0D" w:themeColor="text1" w:themeTint="F2"/>
          <w:sz w:val="32"/>
          <w:szCs w:val="32"/>
        </w:rPr>
      </w:pPr>
      <w:r w:rsidRPr="003456C7">
        <w:rPr>
          <w:b/>
          <w:bCs/>
          <w:color w:val="0D0D0D" w:themeColor="text1" w:themeTint="F2"/>
          <w:sz w:val="32"/>
          <w:szCs w:val="32"/>
        </w:rPr>
        <w:t>Sample Output:</w:t>
      </w:r>
    </w:p>
    <w:p xmlns:wp14="http://schemas.microsoft.com/office/word/2010/wordml" w:rsidRPr="003456C7" w:rsidR="003456C7" w:rsidP="003456C7" w:rsidRDefault="003456C7" w14:paraId="47B65049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two numbers: 10 20</w:t>
      </w:r>
    </w:p>
    <w:p xmlns:wp14="http://schemas.microsoft.com/office/word/2010/wordml" w:rsidR="003456C7" w:rsidP="003456C7" w:rsidRDefault="003456C7" w14:paraId="0AB3974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First number is smaller.</w:t>
      </w:r>
    </w:p>
    <w:p xmlns:wp14="http://schemas.microsoft.com/office/word/2010/wordml" w:rsidR="003456C7" w:rsidP="003456C7" w:rsidRDefault="003456C7" w14:paraId="44EAFD9C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8A3362" w:rsidR="003456C7" w:rsidP="003456C7" w:rsidRDefault="003456C7" w14:paraId="5D41B09F" wp14:textId="7777777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2: Logical Operators</w:t>
      </w:r>
    </w:p>
    <w:p xmlns:wp14="http://schemas.microsoft.com/office/word/2010/wordml" w:rsidR="003456C7" w:rsidP="003456C7" w:rsidRDefault="003456C7" w14:paraId="4B94D5A5" wp14:textId="77777777">
      <w:pPr>
        <w:rPr>
          <w:b/>
          <w:bCs/>
          <w:color w:val="000000" w:themeColor="text1"/>
          <w:sz w:val="36"/>
          <w:szCs w:val="36"/>
        </w:rPr>
      </w:pPr>
    </w:p>
    <w:p xmlns:wp14="http://schemas.microsoft.com/office/word/2010/wordml" w:rsidRPr="003456C7" w:rsidR="003456C7" w:rsidP="003456C7" w:rsidRDefault="003456C7" w14:paraId="14680ED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3456C7" w:rsidR="003456C7" w:rsidP="003456C7" w:rsidRDefault="003456C7" w14:paraId="12298BCD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3456C7" w:rsidR="003456C7" w:rsidP="003456C7" w:rsidRDefault="003456C7" w14:paraId="3DEEC669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37AA522B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xmlns:wp14="http://schemas.microsoft.com/office/word/2010/wordml" w:rsidRPr="003456C7" w:rsidR="003456C7" w:rsidP="003456C7" w:rsidRDefault="003456C7" w14:paraId="0C653C5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xmlns:wp14="http://schemas.microsoft.com/office/word/2010/wordml" w:rsidRPr="003456C7" w:rsidR="003456C7" w:rsidP="003456C7" w:rsidRDefault="003456C7" w14:paraId="7461E8B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xmlns:wp14="http://schemas.microsoft.com/office/word/2010/wordml" w:rsidRPr="003456C7" w:rsidR="003456C7" w:rsidP="003456C7" w:rsidRDefault="003456C7" w14:paraId="3888DC0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num;</w:t>
      </w:r>
    </w:p>
    <w:p xmlns:wp14="http://schemas.microsoft.com/office/word/2010/wordml" w:rsidRPr="003456C7" w:rsidR="003456C7" w:rsidP="003456C7" w:rsidRDefault="003456C7" w14:paraId="3656B9AB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5E0DC222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 &amp;&amp; num &lt; 100)</w:t>
      </w:r>
    </w:p>
    <w:p xmlns:wp14="http://schemas.microsoft.com/office/word/2010/wordml" w:rsidRPr="003456C7" w:rsidR="003456C7" w:rsidP="003456C7" w:rsidRDefault="003456C7" w14:paraId="5FCDC09E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between 0 and 100."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0EF7F3B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xmlns:wp14="http://schemas.microsoft.com/office/word/2010/wordml" w:rsidRPr="003456C7" w:rsidR="003456C7" w:rsidP="003456C7" w:rsidRDefault="003456C7" w14:paraId="43B72795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does not meet the condition."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45FB0818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552BBA1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3456C7" w:rsidP="003456C7" w:rsidRDefault="003456C7" w14:paraId="46AE40A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Pr="008A3362" w:rsidR="003456C7" w:rsidP="003456C7" w:rsidRDefault="003456C7" w14:paraId="5737A940" wp14:textId="77777777">
      <w:pPr>
        <w:rPr>
          <w:b/>
          <w:bCs/>
          <w:color w:val="0D0D0D" w:themeColor="text1" w:themeTint="F2"/>
          <w:sz w:val="32"/>
          <w:szCs w:val="32"/>
        </w:rPr>
      </w:pPr>
      <w:r w:rsidRPr="008A3362">
        <w:rPr>
          <w:b/>
          <w:bCs/>
          <w:color w:val="0D0D0D" w:themeColor="text1" w:themeTint="F2"/>
          <w:sz w:val="32"/>
          <w:szCs w:val="32"/>
        </w:rPr>
        <w:t>Sample Output:</w:t>
      </w:r>
    </w:p>
    <w:p xmlns:wp14="http://schemas.microsoft.com/office/word/2010/wordml" w:rsidRPr="003456C7" w:rsidR="003456C7" w:rsidP="003456C7" w:rsidRDefault="003456C7" w14:paraId="227A94C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50</w:t>
      </w:r>
    </w:p>
    <w:p xmlns:wp14="http://schemas.microsoft.com/office/word/2010/wordml" w:rsidR="003456C7" w:rsidP="003456C7" w:rsidRDefault="003456C7" w14:paraId="46F36532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Number is between 0 and 100.</w:t>
      </w:r>
    </w:p>
    <w:p xmlns:wp14="http://schemas.microsoft.com/office/word/2010/wordml" w:rsidR="003456C7" w:rsidP="003456C7" w:rsidRDefault="003456C7" w14:paraId="049F31CB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8A3362" w:rsidR="003456C7" w:rsidP="003456C7" w:rsidRDefault="003456C7" w14:paraId="08D42392" wp14:textId="77777777">
      <w:pPr>
        <w:rPr>
          <w:b/>
          <w:bCs/>
          <w:color w:val="0D0D0D" w:themeColor="text1" w:themeTint="F2"/>
          <w:sz w:val="40"/>
          <w:szCs w:val="40"/>
        </w:rPr>
      </w:pPr>
      <w:r w:rsidRPr="008A3362">
        <w:rPr>
          <w:b/>
          <w:bCs/>
          <w:color w:val="0D0D0D" w:themeColor="text1" w:themeTint="F2"/>
          <w:sz w:val="40"/>
          <w:szCs w:val="40"/>
        </w:rPr>
        <w:t>Task 3: If Statement</w:t>
      </w:r>
    </w:p>
    <w:p xmlns:wp14="http://schemas.microsoft.com/office/word/2010/wordml" w:rsidR="003456C7" w:rsidP="003456C7" w:rsidRDefault="003456C7" w14:paraId="53128261" wp14:textId="77777777">
      <w:pPr>
        <w:rPr>
          <w:b/>
          <w:bCs/>
          <w:color w:val="0D0D0D" w:themeColor="text1" w:themeTint="F2"/>
          <w:sz w:val="36"/>
          <w:szCs w:val="36"/>
        </w:rPr>
      </w:pPr>
    </w:p>
    <w:p xmlns:wp14="http://schemas.microsoft.com/office/word/2010/wordml" w:rsidRPr="003456C7" w:rsidR="003456C7" w:rsidP="003456C7" w:rsidRDefault="003456C7" w14:paraId="2C66F16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3456C7" w:rsidR="003456C7" w:rsidP="003456C7" w:rsidRDefault="003456C7" w14:paraId="0673609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3456C7" w:rsidR="003456C7" w:rsidP="003456C7" w:rsidRDefault="003456C7" w14:paraId="62486C05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1ED2E7E5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xmlns:wp14="http://schemas.microsoft.com/office/word/2010/wordml" w:rsidRPr="003456C7" w:rsidR="003456C7" w:rsidP="003456C7" w:rsidRDefault="003456C7" w14:paraId="1ABC2F0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xmlns:wp14="http://schemas.microsoft.com/office/word/2010/wordml" w:rsidRPr="003456C7" w:rsidR="003456C7" w:rsidP="003456C7" w:rsidRDefault="003456C7" w14:paraId="6D94548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xmlns:wp14="http://schemas.microsoft.com/office/word/2010/wordml" w:rsidRPr="003456C7" w:rsidR="003456C7" w:rsidP="003456C7" w:rsidRDefault="003456C7" w14:paraId="04DAE91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num;</w:t>
      </w:r>
    </w:p>
    <w:p xmlns:wp14="http://schemas.microsoft.com/office/word/2010/wordml" w:rsidRPr="003456C7" w:rsidR="003456C7" w:rsidP="003456C7" w:rsidRDefault="003456C7" w14:paraId="4101652C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04F59CA3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xmlns:wp14="http://schemas.microsoft.com/office/word/2010/wordml" w:rsidRPr="003456C7" w:rsidR="003456C7" w:rsidP="003456C7" w:rsidRDefault="003456C7" w14:paraId="6A603276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4B99056E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05CB1C0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3456C7" w:rsidP="003456C7" w:rsidRDefault="003456C7" w14:paraId="7AE5840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="003456C7" w:rsidP="003456C7" w:rsidRDefault="003456C7" w14:paraId="44885DBF" wp14:textId="77777777">
      <w:pPr>
        <w:rPr>
          <w:b/>
          <w:bCs/>
          <w:sz w:val="32"/>
          <w:szCs w:val="32"/>
        </w:rPr>
      </w:pPr>
      <w:r w:rsidRPr="003456C7">
        <w:rPr>
          <w:b/>
          <w:bCs/>
          <w:sz w:val="32"/>
          <w:szCs w:val="32"/>
        </w:rPr>
        <w:t>Sample Output:</w:t>
      </w:r>
    </w:p>
    <w:p xmlns:wp14="http://schemas.microsoft.com/office/word/2010/wordml" w:rsidRPr="003456C7" w:rsidR="003456C7" w:rsidP="003456C7" w:rsidRDefault="003456C7" w14:paraId="6E7C1EC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-5</w:t>
      </w:r>
    </w:p>
    <w:p xmlns:wp14="http://schemas.microsoft.com/office/word/2010/wordml" w:rsidR="003456C7" w:rsidP="003456C7" w:rsidRDefault="003456C7" w14:paraId="713381F5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(no output since condition is false)</w:t>
      </w:r>
    </w:p>
    <w:p xmlns:wp14="http://schemas.microsoft.com/office/word/2010/wordml" w:rsidR="003456C7" w:rsidP="003456C7" w:rsidRDefault="003456C7" w14:paraId="1299C43A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8A3362" w:rsidR="003456C7" w:rsidP="003456C7" w:rsidRDefault="003456C7" w14:paraId="73690A2B" wp14:textId="7777777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4: If-Else Statement</w:t>
      </w:r>
    </w:p>
    <w:p xmlns:wp14="http://schemas.microsoft.com/office/word/2010/wordml" w:rsidRPr="003456C7" w:rsidR="003456C7" w:rsidP="003456C7" w:rsidRDefault="003456C7" w14:paraId="103775E0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3456C7" w:rsidR="003456C7" w:rsidP="003456C7" w:rsidRDefault="003456C7" w14:paraId="55B0A7C6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3456C7" w:rsidR="003456C7" w:rsidP="003456C7" w:rsidRDefault="003456C7" w14:paraId="4DDBEF00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22E87B8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xmlns:wp14="http://schemas.microsoft.com/office/word/2010/wordml" w:rsidRPr="003456C7" w:rsidR="003456C7" w:rsidP="003456C7" w:rsidRDefault="003456C7" w14:paraId="06B960D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age;</w:t>
      </w:r>
    </w:p>
    <w:p xmlns:wp14="http://schemas.microsoft.com/office/word/2010/wordml" w:rsidRPr="003456C7" w:rsidR="003456C7" w:rsidP="003456C7" w:rsidRDefault="003456C7" w14:paraId="68300AD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your age: ";</w:t>
      </w:r>
    </w:p>
    <w:p xmlns:wp14="http://schemas.microsoft.com/office/word/2010/wordml" w:rsidRPr="003456C7" w:rsidR="003456C7" w:rsidP="003456C7" w:rsidRDefault="003456C7" w14:paraId="650C1F4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age;</w:t>
      </w:r>
    </w:p>
    <w:p xmlns:wp14="http://schemas.microsoft.com/office/word/2010/wordml" w:rsidRPr="003456C7" w:rsidR="003456C7" w:rsidP="003456C7" w:rsidRDefault="003456C7" w14:paraId="3461D779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686F064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(age &gt;= 18)</w:t>
      </w:r>
    </w:p>
    <w:p xmlns:wp14="http://schemas.microsoft.com/office/word/2010/wordml" w:rsidRPr="003456C7" w:rsidR="003456C7" w:rsidP="003456C7" w:rsidRDefault="003456C7" w14:paraId="38D0347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26F6B55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xmlns:wp14="http://schemas.microsoft.com/office/word/2010/wordml" w:rsidRPr="003456C7" w:rsidR="003456C7" w:rsidP="003456C7" w:rsidRDefault="003456C7" w14:paraId="282571F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not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3CF2D8B6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13A20D89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3456C7" w:rsidP="003456C7" w:rsidRDefault="003456C7" w14:paraId="4286D95D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="003456C7" w:rsidP="003456C7" w:rsidRDefault="003456C7" w14:paraId="5C839244" wp14:textId="77777777">
      <w:pPr>
        <w:rPr>
          <w:b/>
          <w:bCs/>
          <w:color w:val="000000" w:themeColor="text1"/>
          <w:sz w:val="32"/>
          <w:szCs w:val="32"/>
        </w:rPr>
      </w:pPr>
      <w:r w:rsidRPr="003456C7">
        <w:rPr>
          <w:b/>
          <w:bCs/>
          <w:color w:val="000000" w:themeColor="text1"/>
          <w:sz w:val="32"/>
          <w:szCs w:val="32"/>
        </w:rPr>
        <w:t>Sample Output:</w:t>
      </w:r>
    </w:p>
    <w:p xmlns:wp14="http://schemas.microsoft.com/office/word/2010/wordml" w:rsidRPr="003456C7" w:rsidR="003456C7" w:rsidP="003456C7" w:rsidRDefault="003456C7" w14:paraId="3DBD252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your age: 16</w:t>
      </w:r>
    </w:p>
    <w:p xmlns:wp14="http://schemas.microsoft.com/office/word/2010/wordml" w:rsidR="003456C7" w:rsidP="003456C7" w:rsidRDefault="003456C7" w14:paraId="4F6907B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You are not eligible to vote.</w:t>
      </w:r>
    </w:p>
    <w:p xmlns:wp14="http://schemas.microsoft.com/office/word/2010/wordml" w:rsidR="003456C7" w:rsidP="003456C7" w:rsidRDefault="003456C7" w14:paraId="0FB78278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8A3362" w:rsidR="003456C7" w:rsidP="003456C7" w:rsidRDefault="003456C7" w14:paraId="704A14EA" wp14:textId="7777777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5: Else-If Statement</w:t>
      </w:r>
    </w:p>
    <w:p xmlns:wp14="http://schemas.microsoft.com/office/word/2010/wordml" w:rsidR="003456C7" w:rsidP="003456C7" w:rsidRDefault="003456C7" w14:paraId="1FC39945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1048E38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3456C7" w:rsidR="003456C7" w:rsidP="003456C7" w:rsidRDefault="003456C7" w14:paraId="43510AB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3456C7" w:rsidR="003456C7" w:rsidP="003456C7" w:rsidRDefault="003456C7" w14:paraId="0562CB0E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3EB06F9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xmlns:wp14="http://schemas.microsoft.com/office/word/2010/wordml" w:rsidRPr="003456C7" w:rsidR="003456C7" w:rsidP="003456C7" w:rsidRDefault="003456C7" w14:paraId="6564DCB6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xmlns:wp14="http://schemas.microsoft.com/office/word/2010/wordml" w:rsidRPr="003456C7" w:rsidR="003456C7" w:rsidP="003456C7" w:rsidRDefault="003456C7" w14:paraId="1A7DCD0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xmlns:wp14="http://schemas.microsoft.com/office/word/2010/wordml" w:rsidRPr="003456C7" w:rsidR="003456C7" w:rsidP="003456C7" w:rsidRDefault="003456C7" w14:paraId="1E09622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num;</w:t>
      </w:r>
    </w:p>
    <w:p xmlns:wp14="http://schemas.microsoft.com/office/word/2010/wordml" w:rsidRPr="003456C7" w:rsidR="003456C7" w:rsidP="003456C7" w:rsidRDefault="003456C7" w14:paraId="34CE0A41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69DA41D4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xmlns:wp14="http://schemas.microsoft.com/office/word/2010/wordml" w:rsidRPr="003456C7" w:rsidR="003456C7" w:rsidP="003456C7" w:rsidRDefault="003456C7" w14:paraId="493C8E35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06582ED4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 if (num &lt; 0)</w:t>
      </w:r>
    </w:p>
    <w:p xmlns:wp14="http://schemas.microsoft.com/office/word/2010/wordml" w:rsidRPr="003456C7" w:rsidR="003456C7" w:rsidP="003456C7" w:rsidRDefault="003456C7" w14:paraId="0D80150E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negative."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54B0B92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xmlns:wp14="http://schemas.microsoft.com/office/word/2010/wordml" w:rsidRPr="003456C7" w:rsidR="003456C7" w:rsidP="003456C7" w:rsidRDefault="003456C7" w14:paraId="67FBFC7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zero."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62EBF3C5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214B27A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3456C7" w:rsidP="003456C7" w:rsidRDefault="003456C7" w14:paraId="202DEC99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="00312F8D" w:rsidP="003456C7" w:rsidRDefault="00312F8D" w14:paraId="2AC67AE2" wp14:textId="77777777">
      <w:pPr>
        <w:rPr>
          <w:b/>
          <w:bCs/>
          <w:color w:val="0D0D0D" w:themeColor="text1" w:themeTint="F2"/>
          <w:sz w:val="32"/>
          <w:szCs w:val="32"/>
        </w:rPr>
      </w:pPr>
      <w:r w:rsidRPr="00312F8D">
        <w:rPr>
          <w:b/>
          <w:bCs/>
          <w:color w:val="0D0D0D" w:themeColor="text1" w:themeTint="F2"/>
          <w:sz w:val="32"/>
          <w:szCs w:val="32"/>
        </w:rPr>
        <w:t>Sample Output:</w:t>
      </w:r>
    </w:p>
    <w:p xmlns:wp14="http://schemas.microsoft.com/office/word/2010/wordml" w:rsidRPr="00312F8D" w:rsidR="00312F8D" w:rsidP="00312F8D" w:rsidRDefault="00312F8D" w14:paraId="2652860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Enter a number: 0</w:t>
      </w:r>
    </w:p>
    <w:p xmlns:wp14="http://schemas.microsoft.com/office/word/2010/wordml" w:rsidR="00312F8D" w:rsidP="00312F8D" w:rsidRDefault="00312F8D" w14:paraId="2D2CA990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Number is zero.</w:t>
      </w:r>
    </w:p>
    <w:p xmlns:wp14="http://schemas.microsoft.com/office/word/2010/wordml" w:rsidR="00312F8D" w:rsidP="00312F8D" w:rsidRDefault="00312F8D" w14:paraId="6D98A12B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12F8D" w:rsidR="00312F8D" w:rsidP="00312F8D" w:rsidRDefault="00312F8D" w14:paraId="7B6E2EB9" wp14:textId="77777777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4. Discussion</w:t>
      </w:r>
    </w:p>
    <w:p xmlns:wp14="http://schemas.microsoft.com/office/word/2010/wordml" w:rsidRPr="00312F8D" w:rsidR="00312F8D" w:rsidP="00312F8D" w:rsidRDefault="00312F8D" w14:paraId="7C78D977" wp14:textId="77777777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Relational operators allow comparison between values, essential for decision-making.</w:t>
      </w:r>
    </w:p>
    <w:p xmlns:wp14="http://schemas.microsoft.com/office/word/2010/wordml" w:rsidRPr="00312F8D" w:rsidR="00312F8D" w:rsidP="00312F8D" w:rsidRDefault="00312F8D" w14:paraId="06DA2ACB" wp14:textId="77777777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Logical operators combine conditions, making programs more flexible.</w:t>
      </w:r>
    </w:p>
    <w:p xmlns:wp14="http://schemas.microsoft.com/office/word/2010/wordml" w:rsidRPr="00312F8D" w:rsidR="00312F8D" w:rsidP="00312F8D" w:rsidRDefault="00312F8D" w14:paraId="266CC70E" wp14:textId="77777777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Control structures (if, if-else, else-if) enable branching logic, allowing programs to respond differently based on input.</w:t>
      </w:r>
    </w:p>
    <w:p xmlns:wp14="http://schemas.microsoft.com/office/word/2010/wordml" w:rsidRPr="00312F8D" w:rsidR="00312F8D" w:rsidP="00312F8D" w:rsidRDefault="00312F8D" w14:paraId="4EC5A799" wp14:textId="77777777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5. Conclusion</w:t>
      </w:r>
    </w:p>
    <w:p xmlns:wp14="http://schemas.microsoft.com/office/word/2010/wordml" w:rsidRPr="00312F8D" w:rsidR="00312F8D" w:rsidP="00312F8D" w:rsidRDefault="00312F8D" w14:paraId="2F1EDE5E" wp14:textId="77777777">
      <w:pPr>
        <w:rPr>
          <w:sz w:val="32"/>
          <w:szCs w:val="32"/>
        </w:rPr>
      </w:pPr>
      <w:r w:rsidRPr="00312F8D">
        <w:rPr>
          <w:sz w:val="32"/>
          <w:szCs w:val="32"/>
        </w:rPr>
        <w:t>In this lab, I successfully implemented relational operators, logical operators, and conditional statements in C++. These concepts are fundamental for writing programs that make decisions based on user input.</w:t>
      </w:r>
    </w:p>
    <w:p xmlns:wp14="http://schemas.microsoft.com/office/word/2010/wordml" w:rsidRPr="00312F8D" w:rsidR="00312F8D" w:rsidP="00312F8D" w:rsidRDefault="00312F8D" w14:paraId="2946DB82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5997CC1D" wp14:textId="77777777">
      <w:pPr>
        <w:rPr>
          <w:b/>
          <w:bCs/>
          <w:color w:val="1F4E79" w:themeColor="accent5" w:themeShade="80"/>
          <w:sz w:val="36"/>
          <w:szCs w:val="36"/>
        </w:rPr>
      </w:pPr>
    </w:p>
    <w:p xmlns:wp14="http://schemas.microsoft.com/office/word/2010/wordml" w:rsidRPr="003456C7" w:rsidR="003456C7" w:rsidP="003456C7" w:rsidRDefault="003456C7" w14:paraId="110FFD37" wp14:textId="77777777">
      <w:pPr>
        <w:rPr>
          <w:b/>
          <w:bCs/>
          <w:color w:val="1F4E79" w:themeColor="accent5" w:themeShade="80"/>
          <w:sz w:val="36"/>
          <w:szCs w:val="36"/>
        </w:rPr>
      </w:pPr>
    </w:p>
    <w:sectPr w:rsidRPr="003456C7" w:rsidR="003456C7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56768d4dea784a5a"/>
      <w:footerReference w:type="default" r:id="R9c63962d0ef647a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4663E3" w:rsidTr="5F4663E3" w14:paraId="6CFB5EE1">
      <w:trPr>
        <w:trHeight w:val="300"/>
      </w:trPr>
      <w:tc>
        <w:tcPr>
          <w:tcW w:w="3120" w:type="dxa"/>
          <w:tcMar/>
        </w:tcPr>
        <w:p w:rsidR="5F4663E3" w:rsidP="5F4663E3" w:rsidRDefault="5F4663E3" w14:paraId="50499CC1" w14:textId="278E7F7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4663E3" w:rsidP="5F4663E3" w:rsidRDefault="5F4663E3" w14:paraId="2F55D66F" w14:textId="6D19FE6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4663E3" w:rsidP="5F4663E3" w:rsidRDefault="5F4663E3" w14:paraId="659D0B66" w14:textId="380E5FD4">
          <w:pPr>
            <w:pStyle w:val="Header"/>
            <w:bidi w:val="0"/>
            <w:ind w:right="-115"/>
            <w:jc w:val="right"/>
          </w:pPr>
        </w:p>
      </w:tc>
    </w:tr>
  </w:tbl>
  <w:p w:rsidR="5F4663E3" w:rsidP="5F4663E3" w:rsidRDefault="5F4663E3" w14:paraId="3EBBB117" w14:textId="00CAF58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4663E3" w:rsidTr="5F4663E3" w14:paraId="37784667">
      <w:trPr>
        <w:trHeight w:val="300"/>
      </w:trPr>
      <w:tc>
        <w:tcPr>
          <w:tcW w:w="3120" w:type="dxa"/>
          <w:tcMar/>
        </w:tcPr>
        <w:p w:rsidR="5F4663E3" w:rsidP="5F4663E3" w:rsidRDefault="5F4663E3" w14:paraId="7AC6EF92" w14:textId="75E82D6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4663E3" w:rsidP="5F4663E3" w:rsidRDefault="5F4663E3" w14:paraId="662851CC" w14:textId="70856ED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4663E3" w:rsidP="5F4663E3" w:rsidRDefault="5F4663E3" w14:paraId="44CFE5ED" w14:textId="0331F30C">
          <w:pPr>
            <w:pStyle w:val="Header"/>
            <w:bidi w:val="0"/>
            <w:ind w:right="-115"/>
            <w:jc w:val="right"/>
          </w:pPr>
        </w:p>
      </w:tc>
    </w:tr>
  </w:tbl>
  <w:p w:rsidR="5F4663E3" w:rsidP="5F4663E3" w:rsidRDefault="5F4663E3" w14:paraId="2D4424C4" w14:textId="60A64D3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AF5"/>
    <w:multiLevelType w:val="multilevel"/>
    <w:tmpl w:val="B78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FF9579D"/>
    <w:multiLevelType w:val="multilevel"/>
    <w:tmpl w:val="D35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7F0684"/>
    <w:multiLevelType w:val="multilevel"/>
    <w:tmpl w:val="4EB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3841BE6"/>
    <w:multiLevelType w:val="multilevel"/>
    <w:tmpl w:val="F09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78F1797"/>
    <w:multiLevelType w:val="multilevel"/>
    <w:tmpl w:val="7B2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80385976">
    <w:abstractNumId w:val="3"/>
  </w:num>
  <w:num w:numId="2" w16cid:durableId="1231576356">
    <w:abstractNumId w:val="2"/>
  </w:num>
  <w:num w:numId="3" w16cid:durableId="266425786">
    <w:abstractNumId w:val="4"/>
  </w:num>
  <w:num w:numId="4" w16cid:durableId="1369060724">
    <w:abstractNumId w:val="0"/>
  </w:num>
  <w:num w:numId="5" w16cid:durableId="84987308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A2"/>
    <w:rsid w:val="00086B20"/>
    <w:rsid w:val="00312F8D"/>
    <w:rsid w:val="00326C78"/>
    <w:rsid w:val="003456C7"/>
    <w:rsid w:val="005958A2"/>
    <w:rsid w:val="00681E48"/>
    <w:rsid w:val="006949C3"/>
    <w:rsid w:val="007A3944"/>
    <w:rsid w:val="0084422B"/>
    <w:rsid w:val="008A3362"/>
    <w:rsid w:val="008F2BBC"/>
    <w:rsid w:val="00915EC4"/>
    <w:rsid w:val="0B02D243"/>
    <w:rsid w:val="0F7985E8"/>
    <w:rsid w:val="2330DAFB"/>
    <w:rsid w:val="2D073D49"/>
    <w:rsid w:val="36DDBE8D"/>
    <w:rsid w:val="4058AC2F"/>
    <w:rsid w:val="417071DC"/>
    <w:rsid w:val="5F4663E3"/>
    <w:rsid w:val="68CED265"/>
    <w:rsid w:val="6CF9392D"/>
    <w:rsid w:val="70DEF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558D"/>
  <w15:chartTrackingRefBased/>
  <w15:docId w15:val="{72AB3CB9-4D63-40D7-B798-E4F8A67237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2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2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86B2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86B2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86B2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6B2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6B2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6B2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6B2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6B2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2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6B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2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2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B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5F4663E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F4663E3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56768d4dea784a5a" /><Relationship Type="http://schemas.openxmlformats.org/officeDocument/2006/relationships/footer" Target="footer.xml" Id="R9c63962d0ef647a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8ED99-DB6A-41CE-8D5C-462CDCF8F3A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LAB REPORT TEMPLETE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Laptop Valley</dc:creator>
  <keywords/>
  <dc:description/>
  <lastModifiedBy>sawood tahir</lastModifiedBy>
  <revision>4</revision>
  <dcterms:created xsi:type="dcterms:W3CDTF">2026-03-02T20:26:00.0000000Z</dcterms:created>
  <dcterms:modified xsi:type="dcterms:W3CDTF">2026-03-10T17:59:45.6560434Z</dcterms:modified>
</coreProperties>
</file>